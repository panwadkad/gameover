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Y="2809"/>
        <w:tblW w:w="934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8"/>
        <w:gridCol w:w="1328"/>
        <w:gridCol w:w="3827"/>
        <w:gridCol w:w="992"/>
        <w:gridCol w:w="1843"/>
      </w:tblGrid>
      <w:tr w:rsidR="00AE1B3E" w:rsidRPr="00AE1B3E" w14:paraId="7466A09E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B6087F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Field Name</w:t>
            </w:r>
          </w:p>
        </w:tc>
        <w:tc>
          <w:tcPr>
            <w:tcW w:w="13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70F237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Data Type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AD373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Description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508EF4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Primary Key (PK)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5AF49B" w14:textId="77777777" w:rsidR="00AE1B3E" w:rsidRPr="00AE1B3E" w:rsidRDefault="00AE1B3E" w:rsidP="00305813">
            <w:pPr>
              <w:jc w:val="center"/>
            </w:pPr>
            <w:r w:rsidRPr="00AE1B3E">
              <w:t>Reference</w:t>
            </w:r>
          </w:p>
        </w:tc>
      </w:tr>
      <w:tr w:rsidR="00AE1B3E" w:rsidRPr="00AE1B3E" w14:paraId="51638433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2CC416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book_call_no</w:t>
            </w:r>
          </w:p>
        </w:tc>
        <w:tc>
          <w:tcPr>
            <w:tcW w:w="13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6B4F0A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BFC603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เลขเรียกหนังสือ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51073D" w14:textId="1E3270D6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05813">
              <w:rPr>
                <w:rFonts w:asciiTheme="majorBidi" w:hAnsiTheme="majorBidi" w:cstheme="majorBidi"/>
                <w:sz w:val="32"/>
                <w:szCs w:val="32"/>
              </w:rPr>
              <w:t>yes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FCEED8" w14:textId="77777777" w:rsidR="00AE1B3E" w:rsidRPr="00AE1B3E" w:rsidRDefault="00AE1B3E" w:rsidP="00305813">
            <w:pPr>
              <w:jc w:val="center"/>
            </w:pPr>
          </w:p>
        </w:tc>
      </w:tr>
      <w:tr w:rsidR="00AE1B3E" w:rsidRPr="00AE1B3E" w14:paraId="2C537EED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D3670D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title</w:t>
            </w:r>
          </w:p>
        </w:tc>
        <w:tc>
          <w:tcPr>
            <w:tcW w:w="13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254559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2178B0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ชื่อหนังสือ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FE772C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9CBEE1" w14:textId="77777777" w:rsidR="00AE1B3E" w:rsidRPr="00AE1B3E" w:rsidRDefault="00AE1B3E" w:rsidP="00305813">
            <w:pPr>
              <w:jc w:val="center"/>
            </w:pPr>
          </w:p>
        </w:tc>
      </w:tr>
      <w:tr w:rsidR="00AE1B3E" w:rsidRPr="00AE1B3E" w14:paraId="05D44F68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3924FD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author</w:t>
            </w:r>
          </w:p>
        </w:tc>
        <w:tc>
          <w:tcPr>
            <w:tcW w:w="13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4CBE0D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5AD221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ชื่อผู้แต่ง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5E22E1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92A518" w14:textId="77777777" w:rsidR="00AE1B3E" w:rsidRPr="00AE1B3E" w:rsidRDefault="00AE1B3E" w:rsidP="00305813">
            <w:pPr>
              <w:jc w:val="center"/>
            </w:pPr>
          </w:p>
        </w:tc>
      </w:tr>
      <w:tr w:rsidR="00AE1B3E" w:rsidRPr="00AE1B3E" w14:paraId="5C977BD4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F6F969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language</w:t>
            </w:r>
          </w:p>
        </w:tc>
        <w:tc>
          <w:tcPr>
            <w:tcW w:w="13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CB0690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25D130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ภาษา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F207AA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70CDE4" w14:textId="77777777" w:rsidR="00AE1B3E" w:rsidRPr="00AE1B3E" w:rsidRDefault="00AE1B3E" w:rsidP="00305813">
            <w:pPr>
              <w:jc w:val="center"/>
            </w:pPr>
          </w:p>
        </w:tc>
      </w:tr>
      <w:tr w:rsidR="00AE1B3E" w:rsidRPr="00AE1B3E" w14:paraId="32EBDDBB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766DF6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edition</w:t>
            </w:r>
          </w:p>
        </w:tc>
        <w:tc>
          <w:tcPr>
            <w:tcW w:w="13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6554C6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4E9E2E4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เอดิชั่นฉบับพิมพ์ที่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09D85D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016E28" w14:textId="77777777" w:rsidR="00AE1B3E" w:rsidRPr="00AE1B3E" w:rsidRDefault="00AE1B3E" w:rsidP="00305813">
            <w:pPr>
              <w:jc w:val="center"/>
            </w:pPr>
          </w:p>
        </w:tc>
      </w:tr>
      <w:tr w:rsidR="00AE1B3E" w:rsidRPr="00AE1B3E" w14:paraId="11223E86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A629AD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ISBN</w:t>
            </w:r>
          </w:p>
        </w:tc>
        <w:tc>
          <w:tcPr>
            <w:tcW w:w="13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99840E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0C79E7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หมายเลข </w:t>
            </w:r>
            <w:r w:rsidRPr="00AE1B3E">
              <w:rPr>
                <w:rFonts w:asciiTheme="majorBidi" w:hAnsiTheme="majorBidi" w:cstheme="majorBidi"/>
                <w:sz w:val="32"/>
                <w:szCs w:val="32"/>
              </w:rPr>
              <w:t>ISBN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803F30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2BABA" w14:textId="77777777" w:rsidR="00AE1B3E" w:rsidRPr="00AE1B3E" w:rsidRDefault="00AE1B3E" w:rsidP="00305813">
            <w:pPr>
              <w:jc w:val="center"/>
            </w:pPr>
          </w:p>
        </w:tc>
      </w:tr>
      <w:tr w:rsidR="00AE1B3E" w:rsidRPr="00AE1B3E" w14:paraId="04D1BDA9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C5630F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publisher</w:t>
            </w:r>
          </w:p>
        </w:tc>
        <w:tc>
          <w:tcPr>
            <w:tcW w:w="13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76221F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A6AF3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ชื่อสำนักพิมพ์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0D9B15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E03804" w14:textId="77777777" w:rsidR="00AE1B3E" w:rsidRPr="00AE1B3E" w:rsidRDefault="00AE1B3E" w:rsidP="00305813">
            <w:pPr>
              <w:jc w:val="center"/>
            </w:pPr>
          </w:p>
        </w:tc>
      </w:tr>
      <w:tr w:rsidR="00AE1B3E" w:rsidRPr="00AE1B3E" w14:paraId="7D9061CB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65A574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print_year</w:t>
            </w:r>
          </w:p>
        </w:tc>
        <w:tc>
          <w:tcPr>
            <w:tcW w:w="13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8941A9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F036A4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ปีที่พิมพ์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FF86A8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F0CA5F" w14:textId="77777777" w:rsidR="00AE1B3E" w:rsidRPr="00AE1B3E" w:rsidRDefault="00AE1B3E" w:rsidP="00305813">
            <w:pPr>
              <w:jc w:val="center"/>
            </w:pPr>
          </w:p>
        </w:tc>
      </w:tr>
      <w:tr w:rsidR="00AE1B3E" w:rsidRPr="00AE1B3E" w14:paraId="601CCA72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04AD4C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book_page</w:t>
            </w:r>
          </w:p>
        </w:tc>
        <w:tc>
          <w:tcPr>
            <w:tcW w:w="13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78FC85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Number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1BF600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จำนวนหน้า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B4D1E9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96F408" w14:textId="77777777" w:rsidR="00AE1B3E" w:rsidRPr="00AE1B3E" w:rsidRDefault="00AE1B3E" w:rsidP="00305813">
            <w:pPr>
              <w:jc w:val="center"/>
            </w:pPr>
          </w:p>
        </w:tc>
      </w:tr>
      <w:tr w:rsidR="00AE1B3E" w:rsidRPr="00AE1B3E" w14:paraId="5F060100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8F54B3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book_price</w:t>
            </w:r>
          </w:p>
        </w:tc>
        <w:tc>
          <w:tcPr>
            <w:tcW w:w="13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B13656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Number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BE0332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ราคาปก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43EFE0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15F933" w14:textId="77777777" w:rsidR="00AE1B3E" w:rsidRPr="00AE1B3E" w:rsidRDefault="00AE1B3E" w:rsidP="00305813">
            <w:pPr>
              <w:jc w:val="center"/>
            </w:pPr>
          </w:p>
        </w:tc>
      </w:tr>
      <w:tr w:rsidR="00AE1B3E" w:rsidRPr="00AE1B3E" w14:paraId="7299C1FD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615749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received_date</w:t>
            </w:r>
          </w:p>
        </w:tc>
        <w:tc>
          <w:tcPr>
            <w:tcW w:w="13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5E4FC8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Date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33ED99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วันที่ได้มา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BAC88A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DC619F" w14:textId="77777777" w:rsidR="00AE1B3E" w:rsidRPr="00AE1B3E" w:rsidRDefault="00AE1B3E" w:rsidP="00305813">
            <w:pPr>
              <w:jc w:val="center"/>
            </w:pPr>
          </w:p>
        </w:tc>
      </w:tr>
      <w:tr w:rsidR="00AE1B3E" w:rsidRPr="00AE1B3E" w14:paraId="73F81F6F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B3EDB7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book_source</w:t>
            </w:r>
          </w:p>
        </w:tc>
        <w:tc>
          <w:tcPr>
            <w:tcW w:w="13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B3410D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518D26E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แหล่งที่มาของหนังสือ (</w:t>
            </w:r>
            <w:r w:rsidRPr="00AE1B3E">
              <w:rPr>
                <w:rFonts w:asciiTheme="majorBidi" w:hAnsiTheme="majorBidi" w:cstheme="majorBidi"/>
                <w:sz w:val="32"/>
                <w:szCs w:val="32"/>
              </w:rPr>
              <w:t>0-</w:t>
            </w: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จัดซื้อ</w:t>
            </w:r>
            <w:r w:rsidRPr="00AE1B3E">
              <w:rPr>
                <w:rFonts w:asciiTheme="majorBidi" w:hAnsiTheme="majorBidi" w:cstheme="majorBidi"/>
                <w:sz w:val="32"/>
                <w:szCs w:val="32"/>
              </w:rPr>
              <w:t>, 1-</w:t>
            </w: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ถ่ายสำเนา</w:t>
            </w:r>
            <w:r w:rsidRPr="00AE1B3E">
              <w:rPr>
                <w:rFonts w:asciiTheme="majorBidi" w:hAnsiTheme="majorBidi" w:cstheme="majorBidi"/>
                <w:sz w:val="32"/>
                <w:szCs w:val="32"/>
              </w:rPr>
              <w:t>, 2-</w:t>
            </w: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บริจาค)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8E1D70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F10922" w14:textId="77777777" w:rsidR="00AE1B3E" w:rsidRPr="00AE1B3E" w:rsidRDefault="00AE1B3E" w:rsidP="00305813">
            <w:pPr>
              <w:jc w:val="center"/>
            </w:pPr>
          </w:p>
        </w:tc>
      </w:tr>
      <w:tr w:rsidR="00AE1B3E" w:rsidRPr="00AE1B3E" w14:paraId="78974C07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DAED79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classification</w:t>
            </w:r>
          </w:p>
        </w:tc>
        <w:tc>
          <w:tcPr>
            <w:tcW w:w="13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D50703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C14612A" w14:textId="77777777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หมวดหมู่หนังสือ (</w:t>
            </w:r>
            <w:r w:rsidRPr="00AE1B3E">
              <w:rPr>
                <w:rFonts w:asciiTheme="majorBidi" w:hAnsiTheme="majorBidi" w:cstheme="majorBidi"/>
                <w:sz w:val="32"/>
                <w:szCs w:val="32"/>
              </w:rPr>
              <w:t>000-</w:t>
            </w: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ทั่วไป</w:t>
            </w:r>
            <w:r w:rsidRPr="00AE1B3E">
              <w:rPr>
                <w:rFonts w:asciiTheme="majorBidi" w:hAnsiTheme="majorBidi" w:cstheme="majorBidi"/>
                <w:sz w:val="32"/>
                <w:szCs w:val="32"/>
              </w:rPr>
              <w:t>, 100-</w:t>
            </w:r>
            <w:r w:rsidRPr="00AE1B3E">
              <w:rPr>
                <w:rFonts w:asciiTheme="majorBidi" w:hAnsiTheme="majorBidi" w:cstheme="majorBidi"/>
                <w:sz w:val="32"/>
                <w:szCs w:val="32"/>
                <w:cs/>
              </w:rPr>
              <w:t>ปรัชญา</w:t>
            </w:r>
            <w:r w:rsidRPr="00AE1B3E">
              <w:rPr>
                <w:rFonts w:asciiTheme="majorBidi" w:hAnsiTheme="majorBidi" w:cstheme="majorBidi"/>
                <w:sz w:val="32"/>
                <w:szCs w:val="32"/>
              </w:rPr>
              <w:t>, ...)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8D9159" w14:textId="5B12D434" w:rsidR="00AE1B3E" w:rsidRPr="00AE1B3E" w:rsidRDefault="00AE1B3E" w:rsidP="0030581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99B3E5" w14:textId="77777777" w:rsidR="00AE1B3E" w:rsidRPr="00AE1B3E" w:rsidRDefault="00AE1B3E" w:rsidP="00305813">
            <w:pPr>
              <w:jc w:val="center"/>
            </w:pPr>
          </w:p>
        </w:tc>
      </w:tr>
    </w:tbl>
    <w:p w14:paraId="6A5ECAE8" w14:textId="4631CAF6" w:rsidR="00AE1B3E" w:rsidRPr="00AE1B3E" w:rsidRDefault="00AE1B3E" w:rsidP="00AE1B3E">
      <w:pPr>
        <w:jc w:val="center"/>
        <w:rPr>
          <w:rFonts w:asciiTheme="majorBidi" w:hAnsiTheme="majorBidi" w:cstheme="majorBidi"/>
          <w:b/>
          <w:bCs/>
          <w:sz w:val="40"/>
          <w:szCs w:val="40"/>
          <w:u w:val="double"/>
        </w:rPr>
      </w:pPr>
      <w:r w:rsidRPr="00AE1B3E">
        <w:rPr>
          <w:rFonts w:asciiTheme="majorBidi" w:hAnsiTheme="majorBidi" w:cstheme="majorBidi"/>
          <w:sz w:val="36"/>
          <w:szCs w:val="36"/>
        </w:rPr>
        <w:t> </w:t>
      </w:r>
      <w:r w:rsidRPr="00AE1B3E">
        <w:rPr>
          <w:rFonts w:asciiTheme="majorBidi" w:hAnsiTheme="majorBidi" w:cstheme="majorBidi"/>
          <w:b/>
          <w:bCs/>
          <w:sz w:val="40"/>
          <w:szCs w:val="40"/>
          <w:u w:val="double"/>
        </w:rPr>
        <w:t>Data Dictionary</w:t>
      </w:r>
    </w:p>
    <w:p w14:paraId="6FDEE0D2" w14:textId="77777777" w:rsidR="00AE1B3E" w:rsidRP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E1B3E">
        <w:rPr>
          <w:rFonts w:asciiTheme="majorBidi" w:hAnsiTheme="majorBidi" w:cstheme="majorBidi"/>
          <w:b/>
          <w:bCs/>
          <w:sz w:val="36"/>
          <w:szCs w:val="36"/>
        </w:rPr>
        <w:t>BookHeader</w:t>
      </w:r>
    </w:p>
    <w:p w14:paraId="7533F925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8F5BBB0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1EB0277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715FC34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827661D" w14:textId="1EB2831B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Book</w:t>
      </w:r>
    </w:p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7"/>
        <w:gridCol w:w="1594"/>
        <w:gridCol w:w="2977"/>
        <w:gridCol w:w="992"/>
        <w:gridCol w:w="2551"/>
      </w:tblGrid>
      <w:tr w:rsidR="00AE1B3E" w:rsidRPr="00AE1B3E" w14:paraId="357BABB0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9E41BE" w14:textId="64BB915C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Field Name</w:t>
            </w:r>
          </w:p>
        </w:tc>
        <w:tc>
          <w:tcPr>
            <w:tcW w:w="15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4CE6F3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Data Type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7AD168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01F036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Primary Key (PK)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65B274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Reference</w:t>
            </w:r>
          </w:p>
        </w:tc>
      </w:tr>
      <w:tr w:rsidR="00AE1B3E" w:rsidRPr="00AE1B3E" w14:paraId="0CDB2636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764478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barcode</w:t>
            </w:r>
          </w:p>
        </w:tc>
        <w:tc>
          <w:tcPr>
            <w:tcW w:w="15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2DAA7A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Text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C29D1CF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รหัสบาร์โค้ดของหนังสือ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45ECC9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F248AE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33843CE5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55A7C7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book_call_no</w:t>
            </w:r>
          </w:p>
        </w:tc>
        <w:tc>
          <w:tcPr>
            <w:tcW w:w="15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12660B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Text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A960D0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เลขเรียกหนังสือ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A389E3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34894E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BookHeader</w:t>
            </w:r>
          </w:p>
        </w:tc>
      </w:tr>
      <w:tr w:rsidR="00AE1B3E" w:rsidRPr="00AE1B3E" w14:paraId="000091CF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20E292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book_regis_id</w:t>
            </w:r>
          </w:p>
        </w:tc>
        <w:tc>
          <w:tcPr>
            <w:tcW w:w="15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102E2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Text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E09A745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เลขทะเบียนหนังสือ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F97E27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8EC3F7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1F101850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E652B8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copy</w:t>
            </w:r>
          </w:p>
        </w:tc>
        <w:tc>
          <w:tcPr>
            <w:tcW w:w="15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003BBE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Text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65CEA8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ฉบับที่ของหนังสือ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5D85E8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B6F634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177AA0B4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816C6F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status</w:t>
            </w:r>
          </w:p>
        </w:tc>
        <w:tc>
          <w:tcPr>
            <w:tcW w:w="15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29C114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Text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9E60D7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สถานะของหนังสือ (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0-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ยืมได้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, 1-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ถูกยืม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, 2-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สงวน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, 3-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กำลังจัดทำ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, 4-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ส่งซ่อม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, 5-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สูญหาย)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80ABE5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F76BA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3E9AA5F9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73D8C7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member_code</w:t>
            </w:r>
          </w:p>
        </w:tc>
        <w:tc>
          <w:tcPr>
            <w:tcW w:w="15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503DC2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Text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DDD7C2D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รหัสสมาชิกที่ยืมหนังสือ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6B34A8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64E464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MEMBER</w:t>
            </w:r>
          </w:p>
        </w:tc>
      </w:tr>
    </w:tbl>
    <w:p w14:paraId="107DBF25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FACFE88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CBA25C5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527F019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F8C54D2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8A38C02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AEB2207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221850B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9D5940B" w14:textId="4985191F" w:rsidR="00AE1B3E" w:rsidRP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E1B3E">
        <w:rPr>
          <w:rFonts w:asciiTheme="majorBidi" w:hAnsiTheme="majorBidi" w:cstheme="majorBidi"/>
          <w:b/>
          <w:bCs/>
          <w:sz w:val="36"/>
          <w:szCs w:val="36"/>
        </w:rPr>
        <w:t>Member</w:t>
      </w:r>
    </w:p>
    <w:tbl>
      <w:tblPr>
        <w:tblW w:w="920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1"/>
        <w:gridCol w:w="1653"/>
        <w:gridCol w:w="1843"/>
        <w:gridCol w:w="1843"/>
        <w:gridCol w:w="2126"/>
      </w:tblGrid>
      <w:tr w:rsidR="00AE1B3E" w:rsidRPr="00AE1B3E" w14:paraId="414EB750" w14:textId="77777777" w:rsidTr="00AE1B3E">
        <w:trPr>
          <w:trHeight w:val="315"/>
        </w:trPr>
        <w:tc>
          <w:tcPr>
            <w:tcW w:w="17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913287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Field Name</w:t>
            </w:r>
          </w:p>
        </w:tc>
        <w:tc>
          <w:tcPr>
            <w:tcW w:w="16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E26EF1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C70A2A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Domain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DDB56A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Primary Key (PK)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0B64F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Reference</w:t>
            </w:r>
          </w:p>
        </w:tc>
      </w:tr>
      <w:tr w:rsidR="00AE1B3E" w:rsidRPr="00AE1B3E" w14:paraId="5FC5EC92" w14:textId="77777777" w:rsidTr="00AE1B3E">
        <w:trPr>
          <w:trHeight w:val="315"/>
        </w:trPr>
        <w:tc>
          <w:tcPr>
            <w:tcW w:w="17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DB3DE6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member_code</w:t>
            </w:r>
          </w:p>
        </w:tc>
        <w:tc>
          <w:tcPr>
            <w:tcW w:w="16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3FA6FA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รหัสสมาชิก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F57DC3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E6A3D7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Yes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5DB3C3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59EEE9AD" w14:textId="77777777" w:rsidTr="00AE1B3E">
        <w:trPr>
          <w:trHeight w:val="315"/>
        </w:trPr>
        <w:tc>
          <w:tcPr>
            <w:tcW w:w="17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11933C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name</w:t>
            </w:r>
          </w:p>
        </w:tc>
        <w:tc>
          <w:tcPr>
            <w:tcW w:w="16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DE2340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ชื่อสมาชิก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FB4A68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6250E0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29E2CE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6B29DB31" w14:textId="77777777" w:rsidTr="00AE1B3E">
        <w:trPr>
          <w:trHeight w:val="315"/>
        </w:trPr>
        <w:tc>
          <w:tcPr>
            <w:tcW w:w="17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8780D1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address</w:t>
            </w:r>
          </w:p>
        </w:tc>
        <w:tc>
          <w:tcPr>
            <w:tcW w:w="16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142F37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ที่อยู่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644770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159AA2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D518EB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18FEAFFE" w14:textId="77777777" w:rsidTr="00AE1B3E">
        <w:trPr>
          <w:trHeight w:val="315"/>
        </w:trPr>
        <w:tc>
          <w:tcPr>
            <w:tcW w:w="17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CACF40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phone</w:t>
            </w:r>
          </w:p>
        </w:tc>
        <w:tc>
          <w:tcPr>
            <w:tcW w:w="16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7D0A20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เบอร์โทรศัพท์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FA3DF3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276254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1ECF2C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24FF2975" w14:textId="77777777" w:rsidTr="00AE1B3E">
        <w:trPr>
          <w:trHeight w:val="315"/>
        </w:trPr>
        <w:tc>
          <w:tcPr>
            <w:tcW w:w="17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B2510D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member_type</w:t>
            </w:r>
          </w:p>
        </w:tc>
        <w:tc>
          <w:tcPr>
            <w:tcW w:w="16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0CDDAF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ประเภทสมาชิก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CA14556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0-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นักศึกษา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, 1-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อาจารย์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, 2-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เจ้าหน้าที่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, 3-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บุคคลภายนอก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EDC802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145B4C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62F5BDA4" w14:textId="77777777" w:rsidTr="00AE1B3E">
        <w:trPr>
          <w:trHeight w:val="315"/>
        </w:trPr>
        <w:tc>
          <w:tcPr>
            <w:tcW w:w="17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E645D8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borrow_amount</w:t>
            </w:r>
          </w:p>
        </w:tc>
        <w:tc>
          <w:tcPr>
            <w:tcW w:w="16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500DC15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จำนวนหนังสือที่ยืมได้สูงสุดกี่เล่ม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07D5D1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A271A5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0C0A59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089339E7" w14:textId="77777777" w:rsidTr="00AE1B3E">
        <w:trPr>
          <w:trHeight w:val="315"/>
        </w:trPr>
        <w:tc>
          <w:tcPr>
            <w:tcW w:w="17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791718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day_amount</w:t>
            </w:r>
          </w:p>
        </w:tc>
        <w:tc>
          <w:tcPr>
            <w:tcW w:w="16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5EE1584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จำนวนวันสูงสุดที่ยืมได้ในแต่ละครั้ง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BC3B61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3EA439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D71D7D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</w:tbl>
    <w:p w14:paraId="2D32F35E" w14:textId="146458C0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05C358F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869A89B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A869CEA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B59F7A0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tbl>
      <w:tblPr>
        <w:tblpPr w:leftFromText="180" w:rightFromText="180" w:tblpY="624"/>
        <w:tblW w:w="94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6"/>
        <w:gridCol w:w="951"/>
        <w:gridCol w:w="2628"/>
        <w:gridCol w:w="1843"/>
        <w:gridCol w:w="1134"/>
        <w:gridCol w:w="1418"/>
      </w:tblGrid>
      <w:tr w:rsidR="00AE1B3E" w:rsidRPr="00AE1B3E" w14:paraId="5C39B175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24110D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Field 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AF11D7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Data Type</w:t>
            </w:r>
          </w:p>
        </w:tc>
        <w:tc>
          <w:tcPr>
            <w:tcW w:w="26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06B363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1C8701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Domain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73E105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Primary Key (PK)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7DC42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Reference</w:t>
            </w:r>
          </w:p>
        </w:tc>
      </w:tr>
      <w:tr w:rsidR="00AE1B3E" w:rsidRPr="00AE1B3E" w14:paraId="5CAF3A42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59BB68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MemberTRN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775FD3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Text</w:t>
            </w:r>
          </w:p>
        </w:tc>
        <w:tc>
          <w:tcPr>
            <w:tcW w:w="26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D70D8F6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รหัสอ้างอิงธุรกรรมของสมาชิก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404FF3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47FD69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Yes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46581E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0B3DA41A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5ADB21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member_code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956312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Text</w:t>
            </w:r>
          </w:p>
        </w:tc>
        <w:tc>
          <w:tcPr>
            <w:tcW w:w="26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94E14D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รหัสสมาชิก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94180B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6B4C5D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4697E3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Member</w:t>
            </w:r>
          </w:p>
        </w:tc>
      </w:tr>
      <w:tr w:rsidR="00AE1B3E" w:rsidRPr="00AE1B3E" w14:paraId="7F73657F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CD3B9B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contract_date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749210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Date</w:t>
            </w:r>
          </w:p>
        </w:tc>
        <w:tc>
          <w:tcPr>
            <w:tcW w:w="26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038E3F3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วันที่ติดต่อทำธุรกรรม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8DD3B1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FF153A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E87F95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196E2B29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09A869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item_type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8E6D94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Text</w:t>
            </w:r>
          </w:p>
        </w:tc>
        <w:tc>
          <w:tcPr>
            <w:tcW w:w="26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C66E5D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ประเภทธุรกรรม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D44939E" w14:textId="77777777" w:rsid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0-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สมัครสมาชิกใหม่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 xml:space="preserve">, </w:t>
            </w:r>
          </w:p>
          <w:p w14:paraId="1284CE8A" w14:textId="0E4D0EFC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1-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ต่ออายุสมาชิก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, 2-</w:t>
            </w: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บัตรหาย/ทำบัตรใหม่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F43537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3925DB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4CC51C23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7A8D40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valid_date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89A36C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Date</w:t>
            </w:r>
          </w:p>
        </w:tc>
        <w:tc>
          <w:tcPr>
            <w:tcW w:w="26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2C43AB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วันที่บัตรมีผล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2CA401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9C8CA2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3386BF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7C34A4A8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D540E2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expire_date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26F398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Date</w:t>
            </w:r>
          </w:p>
        </w:tc>
        <w:tc>
          <w:tcPr>
            <w:tcW w:w="26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552870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วันที่บัตรหมดอายุ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FD2F8C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15F183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ABCF19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08731E3A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9DBDAE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8262A6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Memo</w:t>
            </w:r>
          </w:p>
        </w:tc>
        <w:tc>
          <w:tcPr>
            <w:tcW w:w="26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9273516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รายละเอียดเพิ่มเติม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2C66C2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6EEB2E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A4558F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AE1B3E" w:rsidRPr="00AE1B3E" w14:paraId="40B27039" w14:textId="77777777" w:rsidTr="00AE1B3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B514A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charge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4A62E5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Number</w:t>
            </w:r>
          </w:p>
        </w:tc>
        <w:tc>
          <w:tcPr>
            <w:tcW w:w="26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6B4296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AE1B3E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ค่าบริการ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E63634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BA4E31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F14A0C" w14:textId="77777777" w:rsidR="00AE1B3E" w:rsidRPr="00AE1B3E" w:rsidRDefault="00AE1B3E" w:rsidP="00AE1B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</w:tbl>
    <w:p w14:paraId="31A4526E" w14:textId="77777777" w:rsidR="00AE1B3E" w:rsidRP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E1B3E">
        <w:rPr>
          <w:rFonts w:asciiTheme="majorBidi" w:hAnsiTheme="majorBidi" w:cstheme="majorBidi"/>
          <w:b/>
          <w:bCs/>
          <w:sz w:val="36"/>
          <w:szCs w:val="36"/>
        </w:rPr>
        <w:t>MemberTRN</w:t>
      </w:r>
    </w:p>
    <w:p w14:paraId="2B641C9B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9B70322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5E3492B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4F789E0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E6F39BF" w14:textId="77777777" w:rsidR="00AE1B3E" w:rsidRP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E1B3E">
        <w:rPr>
          <w:rFonts w:asciiTheme="majorBidi" w:hAnsiTheme="majorBidi" w:cstheme="majorBidi"/>
          <w:b/>
          <w:bCs/>
          <w:sz w:val="36"/>
          <w:szCs w:val="36"/>
        </w:rPr>
        <w:t>ServiceTRN</w:t>
      </w:r>
    </w:p>
    <w:tbl>
      <w:tblPr>
        <w:tblW w:w="92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6"/>
        <w:gridCol w:w="2020"/>
        <w:gridCol w:w="4111"/>
        <w:gridCol w:w="1559"/>
      </w:tblGrid>
      <w:tr w:rsidR="00305813" w:rsidRPr="00305813" w14:paraId="1FDD0903" w14:textId="77777777" w:rsidTr="0030581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636746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Field Name</w:t>
            </w:r>
          </w:p>
        </w:tc>
        <w:tc>
          <w:tcPr>
            <w:tcW w:w="2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7DCE2F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Data Type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35CAAA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2F6FB2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References</w:t>
            </w:r>
          </w:p>
        </w:tc>
      </w:tr>
      <w:tr w:rsidR="00305813" w:rsidRPr="00305813" w14:paraId="6796B555" w14:textId="77777777" w:rsidTr="0030581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AF699D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ServiceTRN</w:t>
            </w:r>
          </w:p>
        </w:tc>
        <w:tc>
          <w:tcPr>
            <w:tcW w:w="2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73AEB6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Text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667828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รหัสอ้างอิงธุรกรรมการยืม-คืนหนังสือ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EC3AC1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305813" w:rsidRPr="00305813" w14:paraId="7DAA1DF2" w14:textId="77777777" w:rsidTr="0030581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B77910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member_code</w:t>
            </w:r>
          </w:p>
        </w:tc>
        <w:tc>
          <w:tcPr>
            <w:tcW w:w="2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C25F7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Text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991C6D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รหัสสมาชิก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5597B7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Member</w:t>
            </w:r>
          </w:p>
        </w:tc>
      </w:tr>
      <w:tr w:rsidR="00305813" w:rsidRPr="00305813" w14:paraId="5BE5F666" w14:textId="77777777" w:rsidTr="0030581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4BBE49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barcode</w:t>
            </w:r>
          </w:p>
        </w:tc>
        <w:tc>
          <w:tcPr>
            <w:tcW w:w="2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CFA341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Text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E225EE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รหัสบาร์โค้ดหนังสือ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8EB5EB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Book</w:t>
            </w:r>
          </w:p>
        </w:tc>
      </w:tr>
      <w:tr w:rsidR="00305813" w:rsidRPr="00305813" w14:paraId="2565D828" w14:textId="77777777" w:rsidTr="0030581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2A94FA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borrow_date</w:t>
            </w:r>
          </w:p>
        </w:tc>
        <w:tc>
          <w:tcPr>
            <w:tcW w:w="2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20035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Date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579E6B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วันที่ยืมหนังสือ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117FEF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305813" w:rsidRPr="00305813" w14:paraId="71541395" w14:textId="77777777" w:rsidTr="0030581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23253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due_date</w:t>
            </w:r>
          </w:p>
        </w:tc>
        <w:tc>
          <w:tcPr>
            <w:tcW w:w="2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F1720A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Date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666426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วันที่ครบกำหนดการคืน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895379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305813" w:rsidRPr="00305813" w14:paraId="7824C00F" w14:textId="77777777" w:rsidTr="0030581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803809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return_date</w:t>
            </w:r>
          </w:p>
        </w:tc>
        <w:tc>
          <w:tcPr>
            <w:tcW w:w="2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F28350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Date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406D62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วันที่ส่งคืนหนังสือ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0579F7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305813" w:rsidRPr="00305813" w14:paraId="1936EC5C" w14:textId="77777777" w:rsidTr="0030581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E8FCA8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delay_day</w:t>
            </w:r>
          </w:p>
        </w:tc>
        <w:tc>
          <w:tcPr>
            <w:tcW w:w="2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318096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Number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7393A4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จำนวนวันที่คืนล่าช้า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F7A9B8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  <w:tr w:rsidR="00305813" w:rsidRPr="00305813" w14:paraId="1D1491A1" w14:textId="77777777" w:rsidTr="0030581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164A34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charge</w:t>
            </w:r>
          </w:p>
        </w:tc>
        <w:tc>
          <w:tcPr>
            <w:tcW w:w="2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29A35A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Number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146CD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05813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ค่าปรับ (ถ้ามี)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9E399A" w14:textId="77777777" w:rsidR="00305813" w:rsidRPr="00305813" w:rsidRDefault="00305813" w:rsidP="0030581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</w:tr>
    </w:tbl>
    <w:p w14:paraId="64C9BF45" w14:textId="77777777" w:rsidR="00AE1B3E" w:rsidRDefault="00AE1B3E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19F8265" w14:textId="77777777" w:rsidR="00572ED2" w:rsidRDefault="00572ED2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7689D5A" w14:textId="77777777" w:rsidR="00572ED2" w:rsidRDefault="00572ED2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6DFDD5E" w14:textId="77777777" w:rsidR="00572ED2" w:rsidRDefault="00572ED2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C24DB7C" w14:textId="77777777" w:rsidR="00572ED2" w:rsidRDefault="00572ED2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7A8CFE1" w14:textId="77777777" w:rsidR="00572ED2" w:rsidRDefault="00572ED2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9199D23" w14:textId="77777777" w:rsidR="00572ED2" w:rsidRDefault="00572ED2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18C3348" w14:textId="576A6618" w:rsidR="00572ED2" w:rsidRDefault="00572ED2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72ED2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drawing>
          <wp:inline distT="0" distB="0" distL="0" distR="0" wp14:anchorId="27DB96F7" wp14:editId="359D226B">
            <wp:extent cx="5731510" cy="3200400"/>
            <wp:effectExtent l="0" t="0" r="2540" b="0"/>
            <wp:docPr id="1090471035" name="รูปภาพ 1" descr="รูปภาพประกอบด้วย ข้อความ, ซอฟต์แวร์, ไอคอนคอมพิวเตอ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1035" name="รูปภาพ 1" descr="รูปภาพประกอบด้วย ข้อความ, ซอฟต์แวร์, ไอคอนคอมพิวเตอ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B204" w14:textId="77777777" w:rsidR="00572ED2" w:rsidRDefault="00572ED2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60A24DA" w14:textId="0FB1FDE5" w:rsidR="00572ED2" w:rsidRDefault="00572ED2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72ED2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3A66039F" wp14:editId="7713F7AE">
            <wp:extent cx="5731510" cy="3223895"/>
            <wp:effectExtent l="0" t="0" r="2540" b="0"/>
            <wp:docPr id="163034042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4042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EA96" w14:textId="77777777" w:rsidR="00572ED2" w:rsidRDefault="00572ED2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E3D65E5" w14:textId="7004B555" w:rsidR="00572ED2" w:rsidRDefault="00572ED2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72ED2">
        <w:rPr>
          <w:rFonts w:asciiTheme="majorBidi" w:hAnsiTheme="majorBidi" w:cstheme="majorBidi"/>
          <w:b/>
          <w:bCs/>
          <w:sz w:val="36"/>
          <w:szCs w:val="36"/>
        </w:rPr>
        <w:lastRenderedPageBreak/>
        <w:drawing>
          <wp:inline distT="0" distB="0" distL="0" distR="0" wp14:anchorId="7FAD7E74" wp14:editId="0448A3BB">
            <wp:extent cx="5731510" cy="3223895"/>
            <wp:effectExtent l="0" t="0" r="2540" b="0"/>
            <wp:docPr id="2121187569" name="รูปภาพ 1" descr="รูปภาพประกอบด้วย ข้อความ, ซอฟต์แวร์, ไอคอนคอมพิวเตอ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87569" name="รูปภาพ 1" descr="รูปภาพประกอบด้วย ข้อความ, ซอฟต์แวร์, ไอคอนคอมพิวเตอ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0070" w14:textId="77777777" w:rsidR="00572ED2" w:rsidRDefault="00572ED2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CF9721F" w14:textId="0656D62C" w:rsidR="00572ED2" w:rsidRDefault="00257D5F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257D5F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4C6310F4" wp14:editId="6691A2EE">
            <wp:extent cx="5731510" cy="3223895"/>
            <wp:effectExtent l="0" t="0" r="2540" b="0"/>
            <wp:docPr id="46205959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595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E438" w14:textId="77777777" w:rsidR="00257D5F" w:rsidRDefault="00257D5F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0A1EB4A" w14:textId="1E29DB14" w:rsidR="00257D5F" w:rsidRDefault="00257D5F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257D5F">
        <w:rPr>
          <w:rFonts w:asciiTheme="majorBidi" w:hAnsiTheme="majorBidi" w:cstheme="majorBidi"/>
          <w:b/>
          <w:bCs/>
          <w:sz w:val="36"/>
          <w:szCs w:val="36"/>
        </w:rPr>
        <w:lastRenderedPageBreak/>
        <w:drawing>
          <wp:inline distT="0" distB="0" distL="0" distR="0" wp14:anchorId="46C640FE" wp14:editId="511B0320">
            <wp:extent cx="5731510" cy="3223895"/>
            <wp:effectExtent l="0" t="0" r="2540" b="0"/>
            <wp:docPr id="90888185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81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45A7" w14:textId="77777777" w:rsidR="00257D5F" w:rsidRDefault="00257D5F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A79F5E5" w14:textId="11F886BA" w:rsidR="00257D5F" w:rsidRDefault="00257D5F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257D5F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06553DD4" wp14:editId="6F0BA001">
            <wp:extent cx="5731510" cy="3275965"/>
            <wp:effectExtent l="0" t="0" r="2540" b="635"/>
            <wp:docPr id="1216501944" name="รูปภาพ 1" descr="รูปภาพประกอบด้วย ข้อความ, ซอฟต์แวร์, จำนวน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01944" name="รูปภาพ 1" descr="รูปภาพประกอบด้วย ข้อความ, ซอฟต์แวร์, จำนวน, ภาพหน้าจอ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5241" w14:textId="77777777" w:rsidR="00257D5F" w:rsidRDefault="00257D5F" w:rsidP="00AE1B3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97221C1" w14:textId="77777777" w:rsidR="00257D5F" w:rsidRDefault="00257D5F" w:rsidP="00257D5F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14:paraId="219F7317" w14:textId="1A072217" w:rsidR="00257D5F" w:rsidRPr="00AE1B3E" w:rsidRDefault="00257D5F" w:rsidP="00257D5F">
      <w:pPr>
        <w:jc w:val="right"/>
        <w:rPr>
          <w:rFonts w:asciiTheme="majorBidi" w:hAnsiTheme="majorBidi" w:cstheme="majorBidi" w:hint="cs"/>
          <w:b/>
          <w:bCs/>
          <w:sz w:val="36"/>
          <w:szCs w:val="36"/>
          <w:cs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นางสาวปานวาน  คารินทา รหัสศึกษา 663450350-7</w:t>
      </w:r>
    </w:p>
    <w:sectPr w:rsidR="00257D5F" w:rsidRPr="00AE1B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B3E"/>
    <w:rsid w:val="00257D5F"/>
    <w:rsid w:val="00305813"/>
    <w:rsid w:val="003C3570"/>
    <w:rsid w:val="00572ED2"/>
    <w:rsid w:val="007B5939"/>
    <w:rsid w:val="00AE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7C3C7"/>
  <w15:chartTrackingRefBased/>
  <w15:docId w15:val="{9136E7CD-8AE5-4182-8DCE-E25397DE9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4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9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3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04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0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0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5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~WRL1224.tmp</Template>
  <TotalTime>123</TotalTime>
  <Pages>1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Panwad Karinta</dc:creator>
  <cp:keywords/>
  <dc:description/>
  <cp:lastModifiedBy>Panwad Karinta</cp:lastModifiedBy>
  <cp:revision>4</cp:revision>
  <cp:lastPrinted>2024-07-31T09:20:00Z</cp:lastPrinted>
  <dcterms:created xsi:type="dcterms:W3CDTF">2024-07-31T07:18:00Z</dcterms:created>
  <dcterms:modified xsi:type="dcterms:W3CDTF">2024-07-31T09:21:00Z</dcterms:modified>
</cp:coreProperties>
</file>